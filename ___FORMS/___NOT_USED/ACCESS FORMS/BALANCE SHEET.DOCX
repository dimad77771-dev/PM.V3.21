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805" w:rsidRDefault="004276B9" w:rsidP="00B84984">
      <w:pPr>
        <w:pStyle w:val="Title"/>
      </w:pPr>
      <w:bookmarkStart w:id="0" w:name="_GoBack"/>
      <w:bookmarkEnd w:id="0"/>
      <w:r>
        <w:t xml:space="preserve"> </w:t>
      </w:r>
    </w:p>
    <w:tbl>
      <w:tblPr>
        <w:tblStyle w:val="GridTable4-Accent1"/>
        <w:tblpPr w:leftFromText="180" w:rightFromText="180" w:vertAnchor="text" w:tblpY="1"/>
        <w:tblOverlap w:val="never"/>
        <w:tblW w:w="4694" w:type="pct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  <w:tblDescription w:val="Business trip itinerary table"/>
      </w:tblPr>
      <w:tblGrid>
        <w:gridCol w:w="989"/>
        <w:gridCol w:w="4549"/>
        <w:gridCol w:w="1237"/>
        <w:gridCol w:w="1017"/>
        <w:gridCol w:w="1147"/>
        <w:gridCol w:w="878"/>
      </w:tblGrid>
      <w:tr w:rsidR="0021100D" w:rsidTr="000A4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  <w:r>
              <w:t xml:space="preserve">DATE </w:t>
            </w: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  <w:jc w:val="center"/>
            </w:pPr>
            <w:r>
              <w:t>PRODUCTS NAME</w:t>
            </w: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  <w:r>
              <w:t>CUSTOMER PAYMENT</w:t>
            </w: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  <w:ind w:left="0"/>
              <w:jc w:val="center"/>
            </w:pPr>
            <w:r>
              <w:t>OUT</w:t>
            </w: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  <w:r>
              <w:t xml:space="preserve">BALANCE </w:t>
            </w: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  <w:r>
              <w:t xml:space="preserve">INITIAL </w:t>
            </w:r>
          </w:p>
          <w:p w:rsidR="0021100D" w:rsidRPr="004276B9" w:rsidRDefault="0021100D" w:rsidP="000A468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21100D" w:rsidTr="000A4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7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trHeight w:val="557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trHeight w:val="559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trHeight w:val="433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3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trHeight w:val="546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trHeight w:val="562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1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trHeight w:val="551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trHeight w:val="553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trHeight w:val="413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trHeight w:val="555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tcW w:w="503" w:type="pct"/>
          </w:tcPr>
          <w:p w:rsidR="0021100D" w:rsidRDefault="0021100D" w:rsidP="000A4681">
            <w:pPr>
              <w:spacing w:before="0" w:after="200"/>
              <w:ind w:left="0" w:right="0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trHeight w:val="557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trHeight w:val="559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3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trHeight w:val="416"/>
        </w:trPr>
        <w:tc>
          <w:tcPr>
            <w:tcW w:w="503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2317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630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18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584" w:type="pct"/>
          </w:tcPr>
          <w:p w:rsidR="0021100D" w:rsidRDefault="0021100D" w:rsidP="000A4681">
            <w:pPr>
              <w:spacing w:line="276" w:lineRule="auto"/>
            </w:pPr>
          </w:p>
        </w:tc>
        <w:tc>
          <w:tcPr>
            <w:tcW w:w="447" w:type="pct"/>
          </w:tcPr>
          <w:p w:rsidR="0021100D" w:rsidRDefault="0021100D" w:rsidP="000A4681">
            <w:pPr>
              <w:spacing w:line="276" w:lineRule="auto"/>
            </w:pPr>
          </w:p>
        </w:tc>
      </w:tr>
      <w:tr w:rsidR="0021100D" w:rsidTr="000A4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tcW w:w="503" w:type="pct"/>
          </w:tcPr>
          <w:p w:rsidR="0021100D" w:rsidRDefault="0021100D" w:rsidP="000A4681"/>
        </w:tc>
        <w:tc>
          <w:tcPr>
            <w:tcW w:w="2317" w:type="pct"/>
          </w:tcPr>
          <w:p w:rsidR="0021100D" w:rsidRDefault="0021100D" w:rsidP="000A4681"/>
        </w:tc>
        <w:tc>
          <w:tcPr>
            <w:tcW w:w="630" w:type="pct"/>
          </w:tcPr>
          <w:p w:rsidR="0021100D" w:rsidRDefault="0021100D" w:rsidP="000A4681"/>
        </w:tc>
        <w:tc>
          <w:tcPr>
            <w:tcW w:w="518" w:type="pct"/>
          </w:tcPr>
          <w:p w:rsidR="0021100D" w:rsidRDefault="0021100D" w:rsidP="000A4681"/>
        </w:tc>
        <w:tc>
          <w:tcPr>
            <w:tcW w:w="584" w:type="pct"/>
          </w:tcPr>
          <w:p w:rsidR="0021100D" w:rsidRDefault="0021100D" w:rsidP="000A4681"/>
        </w:tc>
        <w:tc>
          <w:tcPr>
            <w:tcW w:w="447" w:type="pct"/>
          </w:tcPr>
          <w:p w:rsidR="0021100D" w:rsidRDefault="0021100D" w:rsidP="000A4681"/>
        </w:tc>
      </w:tr>
    </w:tbl>
    <w:p w:rsidR="000A4681" w:rsidRDefault="000A4681" w:rsidP="004276B9">
      <w:pPr>
        <w:pStyle w:val="Notes"/>
        <w:ind w:left="0"/>
      </w:pPr>
      <w:r>
        <w:br w:type="textWrapping" w:clear="all"/>
      </w:r>
    </w:p>
    <w:p w:rsidR="00420805" w:rsidRPr="000A4681" w:rsidRDefault="00420805" w:rsidP="000A4681">
      <w:pPr>
        <w:tabs>
          <w:tab w:val="left" w:pos="13140"/>
        </w:tabs>
        <w:ind w:left="0"/>
      </w:pPr>
    </w:p>
    <w:sectPr w:rsidR="00420805" w:rsidRPr="000A4681" w:rsidSect="000A4681">
      <w:footerReference w:type="default" r:id="rId7"/>
      <w:pgSz w:w="11907" w:h="16839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52AA" w:rsidRDefault="008052AA">
      <w:pPr>
        <w:spacing w:before="0" w:after="0" w:line="240" w:lineRule="auto"/>
      </w:pPr>
      <w:r>
        <w:separator/>
      </w:r>
    </w:p>
  </w:endnote>
  <w:endnote w:type="continuationSeparator" w:id="0">
    <w:p w:rsidR="008052AA" w:rsidRDefault="008052A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0805" w:rsidRDefault="00912BC6">
    <w:pPr>
      <w:pStyle w:val="Footer"/>
      <w:jc w:val="center"/>
    </w:pP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492A98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52AA" w:rsidRDefault="008052AA">
      <w:pPr>
        <w:spacing w:before="0" w:after="0" w:line="240" w:lineRule="auto"/>
      </w:pPr>
      <w:r>
        <w:separator/>
      </w:r>
    </w:p>
  </w:footnote>
  <w:footnote w:type="continuationSeparator" w:id="0">
    <w:p w:rsidR="008052AA" w:rsidRDefault="008052A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6B9"/>
    <w:rsid w:val="000A4681"/>
    <w:rsid w:val="000A5E9A"/>
    <w:rsid w:val="0021100D"/>
    <w:rsid w:val="002655B0"/>
    <w:rsid w:val="00420805"/>
    <w:rsid w:val="004276B9"/>
    <w:rsid w:val="00492A98"/>
    <w:rsid w:val="005F3A36"/>
    <w:rsid w:val="00602379"/>
    <w:rsid w:val="00643457"/>
    <w:rsid w:val="006C1FC8"/>
    <w:rsid w:val="00716CE7"/>
    <w:rsid w:val="008052AA"/>
    <w:rsid w:val="00912BC6"/>
    <w:rsid w:val="00B64B43"/>
    <w:rsid w:val="00B84984"/>
    <w:rsid w:val="00CE6BA3"/>
    <w:rsid w:val="00E312AF"/>
    <w:rsid w:val="00E376DB"/>
    <w:rsid w:val="00E8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40" w:after="40"/>
      <w:ind w:left="43" w:right="43"/>
    </w:pPr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qFormat/>
    <w:pPr>
      <w:pBdr>
        <w:top w:val="single" w:sz="12" w:space="1" w:color="7F7F7F" w:themeColor="text1" w:themeTint="80"/>
      </w:pBdr>
      <w:spacing w:before="0" w:after="120" w:line="240" w:lineRule="auto"/>
    </w:pPr>
    <w:rPr>
      <w:rFonts w:asciiTheme="majorHAnsi" w:eastAsiaTheme="majorEastAsia" w:hAnsiTheme="majorHAnsi" w:cstheme="majorBidi"/>
      <w:b/>
      <w:bCs/>
      <w:color w:val="7F7F7F" w:themeColor="text1" w:themeTint="80"/>
      <w:kern w:val="28"/>
      <w:sz w:val="28"/>
      <w:szCs w:val="28"/>
      <w14:textOutline w14:w="0" w14:cap="flat" w14:cmpd="sng" w14:algn="ctr">
        <w14:noFill/>
        <w14:prstDash w14:val="solid"/>
        <w14:round/>
      </w14:textOutline>
      <w14:props3d w14:extrusionH="57150" w14:contourW="0" w14:prstMaterial="matte">
        <w14:bevelT w14:w="63500" w14:h="12700" w14:prst="angle"/>
        <w14:contourClr>
          <w14:schemeClr w14:val="bg1">
            <w14:lumMod w14:val="65000"/>
          </w14:schemeClr>
        </w14:contourClr>
      </w14:props3d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Notes">
    <w:name w:val="Notes"/>
    <w:basedOn w:val="Normal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6B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6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trahealth\AppData\Roaming\Microsoft\Templates\Business%20trip%20itinerary.dotx" TargetMode="External"/></Relationships>
</file>

<file path=word/theme/theme1.xml><?xml version="1.0" encoding="utf-8"?>
<a:theme xmlns:a="http://schemas.openxmlformats.org/drawingml/2006/main" name="Business trip itinerary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FADC72FA-3E12-4B37-BCDB-64C7B8D8B7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trip itinerary.dotx</Template>
  <TotalTime>0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2018-12-06T16:50:00Z</dcterms:created>
  <dcterms:modified xsi:type="dcterms:W3CDTF">2019-02-24T19:01:00Z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TC039838999991</vt:lpwstr>
  </property>
</Properties>
</file>